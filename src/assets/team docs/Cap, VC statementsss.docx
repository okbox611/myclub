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7416" w14:textId="77777777" w:rsidR="008A223C" w:rsidRDefault="00000000">
      <w:pPr>
        <w:rPr>
          <w:b/>
          <w:bCs/>
          <w:u w:val="single"/>
        </w:rPr>
      </w:pPr>
      <w:r>
        <w:rPr>
          <w:b/>
          <w:bCs/>
          <w:u w:val="single"/>
        </w:rPr>
        <w:t xml:space="preserve">Thomas Page Statement </w:t>
      </w:r>
    </w:p>
    <w:p w14:paraId="7D8C30F4" w14:textId="77777777" w:rsidR="008A223C" w:rsidRDefault="00000000">
      <w:r>
        <w:t>This season has been full of highs and lows; from playing in tournaments and winning away from home, to taking some heavy hits and having to dig deep in the face of adversity.</w:t>
      </w:r>
    </w:p>
    <w:p w14:paraId="063EECFE" w14:textId="77777777" w:rsidR="008A223C" w:rsidRDefault="00000000">
      <w:r>
        <w:t>We have had a few games where we have performed amazingly well, and there has been one or two where we may have let ourselves down.  However, these are the occasions in which we learn and get better.</w:t>
      </w:r>
    </w:p>
    <w:p w14:paraId="37167290" w14:textId="77777777" w:rsidR="008A223C" w:rsidRDefault="00000000">
      <w:r>
        <w:t xml:space="preserve">I am very proud to have been your Captain this season, and I want to thank you </w:t>
      </w:r>
      <w:proofErr w:type="gramStart"/>
      <w:r>
        <w:t>all</w:t>
      </w:r>
      <w:proofErr w:type="gramEnd"/>
      <w:r>
        <w:t xml:space="preserve"> especially Jacob and </w:t>
      </w:r>
      <w:proofErr w:type="gramStart"/>
      <w:r>
        <w:t>DJ</w:t>
      </w:r>
      <w:proofErr w:type="gramEnd"/>
      <w:r>
        <w:t xml:space="preserve"> who have supported me throughout.</w:t>
      </w:r>
    </w:p>
    <w:p w14:paraId="7335D12E" w14:textId="77777777" w:rsidR="008A223C" w:rsidRDefault="00000000">
      <w:r>
        <w:t xml:space="preserve">None of what we do would be possible without the support of our wonderful grown-ups, who show up in all weathers to watch us and who </w:t>
      </w:r>
      <w:proofErr w:type="spellStart"/>
      <w:r>
        <w:t>organise</w:t>
      </w:r>
      <w:proofErr w:type="spellEnd"/>
      <w:r>
        <w:t xml:space="preserve"> such amazing parties and events.</w:t>
      </w:r>
    </w:p>
    <w:p w14:paraId="72A6CDDD" w14:textId="77777777" w:rsidR="008A223C" w:rsidRDefault="00000000">
      <w:r>
        <w:t xml:space="preserve">To touch on a couple of things moving forward, we can't be intimidated when playing new teams or playing against teams who may be 'bigger' than us.  We are </w:t>
      </w:r>
      <w:proofErr w:type="spellStart"/>
      <w:r>
        <w:t>Jarrovians</w:t>
      </w:r>
      <w:proofErr w:type="spellEnd"/>
      <w:r>
        <w:t xml:space="preserve">, and when we go in to </w:t>
      </w:r>
      <w:proofErr w:type="gramStart"/>
      <w:r>
        <w:t>battle</w:t>
      </w:r>
      <w:proofErr w:type="gramEnd"/>
      <w:r>
        <w:t xml:space="preserve"> we go in to win or we die trying!</w:t>
      </w:r>
    </w:p>
    <w:p w14:paraId="043496BE" w14:textId="77777777" w:rsidR="008A223C" w:rsidRDefault="00000000">
      <w:r>
        <w:t>Dundee was a huge disappointment, a real low point.  We can't start a game so meekly again.  To put things right, we went to Bishop Auckland and put them to the sword in relentless waves of attacking, go forward rugby.  We can do it!  We can match anyone if we believe in ourselves like I know our coaches and parents believe in us.</w:t>
      </w:r>
    </w:p>
    <w:p w14:paraId="7087A973" w14:textId="77777777" w:rsidR="008A223C" w:rsidRDefault="00000000">
      <w:r>
        <w:t xml:space="preserve">Thank you </w:t>
      </w:r>
      <w:proofErr w:type="gramStart"/>
      <w:r>
        <w:t>all,</w:t>
      </w:r>
      <w:proofErr w:type="gramEnd"/>
      <w:r>
        <w:t xml:space="preserve"> for all that you do.</w:t>
      </w:r>
    </w:p>
    <w:p w14:paraId="1F7C83FC" w14:textId="77777777" w:rsidR="008A223C" w:rsidRDefault="00000000">
      <w:r>
        <w:t xml:space="preserve">Enjoy your rest, and we </w:t>
      </w:r>
      <w:proofErr w:type="gramStart"/>
      <w:r>
        <w:t>go</w:t>
      </w:r>
      <w:proofErr w:type="gramEnd"/>
      <w:r>
        <w:t xml:space="preserve"> again next season.</w:t>
      </w:r>
    </w:p>
    <w:p w14:paraId="06E020E9" w14:textId="77777777" w:rsidR="008A223C" w:rsidRDefault="008A223C"/>
    <w:p w14:paraId="5F5B2D43" w14:textId="77777777" w:rsidR="008A223C" w:rsidRDefault="00000000">
      <w:pPr>
        <w:rPr>
          <w:b/>
          <w:bCs/>
        </w:rPr>
      </w:pPr>
      <w:r>
        <w:rPr>
          <w:b/>
          <w:bCs/>
        </w:rPr>
        <w:t>Thomas Page.</w:t>
      </w:r>
    </w:p>
    <w:p w14:paraId="47E43A08" w14:textId="77777777" w:rsidR="008A223C" w:rsidRDefault="00000000">
      <w:pPr>
        <w:rPr>
          <w:b/>
          <w:bCs/>
        </w:rPr>
      </w:pPr>
      <w:r>
        <w:rPr>
          <w:b/>
          <w:bCs/>
        </w:rPr>
        <w:t>Captain.</w:t>
      </w:r>
    </w:p>
    <w:p w14:paraId="199324D1" w14:textId="77777777" w:rsidR="008A223C" w:rsidRDefault="00000000">
      <w:pPr>
        <w:rPr>
          <w:b/>
          <w:bCs/>
        </w:rPr>
      </w:pPr>
      <w:proofErr w:type="spellStart"/>
      <w:r>
        <w:rPr>
          <w:b/>
          <w:bCs/>
        </w:rPr>
        <w:t>Jarrovians</w:t>
      </w:r>
      <w:proofErr w:type="spellEnd"/>
      <w:r>
        <w:rPr>
          <w:b/>
          <w:bCs/>
        </w:rPr>
        <w:t xml:space="preserve"> u12/13.</w:t>
      </w:r>
    </w:p>
    <w:p w14:paraId="3CF82C95" w14:textId="77777777" w:rsidR="008A223C" w:rsidRDefault="008A223C"/>
    <w:p w14:paraId="17D334FC" w14:textId="77777777" w:rsidR="008A223C" w:rsidRDefault="008A223C"/>
    <w:p w14:paraId="1CA46DC2" w14:textId="77777777" w:rsidR="008A223C" w:rsidRDefault="008A223C"/>
    <w:p w14:paraId="6B136685" w14:textId="77777777" w:rsidR="008A223C" w:rsidRDefault="008A223C"/>
    <w:p w14:paraId="6250DB40" w14:textId="77777777" w:rsidR="008A223C" w:rsidRDefault="008A223C"/>
    <w:p w14:paraId="52F8057C" w14:textId="77777777" w:rsidR="008A223C" w:rsidRDefault="008A223C"/>
    <w:p w14:paraId="0FF73AB8" w14:textId="77777777" w:rsidR="008A223C" w:rsidRDefault="008A223C"/>
    <w:p w14:paraId="1A946210" w14:textId="77777777" w:rsidR="008A223C" w:rsidRDefault="008A223C"/>
    <w:p w14:paraId="4982C2A6" w14:textId="77777777" w:rsidR="008A223C" w:rsidRDefault="008A223C"/>
    <w:p w14:paraId="3872350B" w14:textId="77777777" w:rsidR="008A223C" w:rsidRDefault="008A223C"/>
    <w:p w14:paraId="1069BF91" w14:textId="77777777" w:rsidR="008A223C" w:rsidRDefault="008A223C"/>
    <w:p w14:paraId="43E6C59D" w14:textId="77777777" w:rsidR="008A223C" w:rsidRDefault="008A223C">
      <w:pPr>
        <w:rPr>
          <w:b/>
          <w:bCs/>
          <w:u w:val="single"/>
        </w:rPr>
      </w:pPr>
    </w:p>
    <w:p w14:paraId="0737EAC3" w14:textId="77777777" w:rsidR="008A223C" w:rsidRDefault="00000000">
      <w:pPr>
        <w:rPr>
          <w:b/>
          <w:bCs/>
          <w:u w:val="single"/>
        </w:rPr>
      </w:pPr>
      <w:r>
        <w:rPr>
          <w:b/>
          <w:bCs/>
          <w:u w:val="single"/>
        </w:rPr>
        <w:lastRenderedPageBreak/>
        <w:t>Jacob Vacher</w:t>
      </w:r>
    </w:p>
    <w:p w14:paraId="0735DC56" w14:textId="77777777" w:rsidR="008A223C" w:rsidRDefault="00000000">
      <w:r>
        <w:t xml:space="preserve">I would like to start by thanking Thomas and Dan for being the two people I would trust with my life on the field, myself and Thomas especially have different philosophy’s and approach the game in different ways, we don’t always see eye to eye, and we have had our disagreements, but Thomas is the man for the job, and I would put my body on the line for him, seven days a week. Thank you, Dan, for always pushing me to my limits in training, we have bashed </w:t>
      </w:r>
      <w:proofErr w:type="gramStart"/>
      <w:r>
        <w:t>the life</w:t>
      </w:r>
      <w:proofErr w:type="gramEnd"/>
      <w:r>
        <w:t xml:space="preserve"> out of each other without mercy, yet we share </w:t>
      </w:r>
      <w:proofErr w:type="gramStart"/>
      <w:r>
        <w:t>a mutual</w:t>
      </w:r>
      <w:proofErr w:type="gramEnd"/>
      <w:r>
        <w:t xml:space="preserve"> respect forged through constant competition, it’s been an </w:t>
      </w:r>
      <w:proofErr w:type="spellStart"/>
      <w:r>
        <w:t>honour</w:t>
      </w:r>
      <w:proofErr w:type="spellEnd"/>
      <w:r>
        <w:t xml:space="preserve"> to fight alongside you.</w:t>
      </w:r>
    </w:p>
    <w:p w14:paraId="38528A23" w14:textId="77777777" w:rsidR="008A223C" w:rsidRDefault="00000000">
      <w:r>
        <w:t xml:space="preserve"> Special thank you to Mick, the man who makes it all possible, thank you for working so hard for us and for always being a good man.</w:t>
      </w:r>
    </w:p>
    <w:p w14:paraId="518A31B6" w14:textId="77777777" w:rsidR="008A223C" w:rsidRDefault="00000000">
      <w:r>
        <w:t>My Dad Chris, my big fat hero! thank you for constantly pushing me to get better, as a rugby player and as a young man.</w:t>
      </w:r>
    </w:p>
    <w:p w14:paraId="3DA1FA85" w14:textId="77777777" w:rsidR="008A223C" w:rsidRDefault="00000000">
      <w:r>
        <w:t xml:space="preserve">To Ian, I will miss you dearly, your knowledge and skill can’t be replaced, thank you for all you have done for us and make sure you come and visit when you can. </w:t>
      </w:r>
    </w:p>
    <w:p w14:paraId="0A148D45" w14:textId="77777777" w:rsidR="008A223C" w:rsidRDefault="00000000">
      <w:proofErr w:type="spellStart"/>
      <w:proofErr w:type="gramStart"/>
      <w:r>
        <w:t>Its</w:t>
      </w:r>
      <w:proofErr w:type="spellEnd"/>
      <w:proofErr w:type="gramEnd"/>
      <w:r>
        <w:t xml:space="preserve"> been a tough, physical season, we have played some great rugby at times, and fought for everything we got, we have been through thick and thin together, from getting hammered at Gateshead, to an amazing hard-fought victory against Peterlee, and finishing in style against Bishop Aukland. </w:t>
      </w:r>
    </w:p>
    <w:p w14:paraId="517C5872" w14:textId="77777777" w:rsidR="008A223C" w:rsidRDefault="00000000">
      <w:r>
        <w:t xml:space="preserve">To my team mates, especially my brothers in the forwards, the Axe murderer Issac, the machine Oscar, The best hooker on earth Jae, the Fridge and Giant Harrison, new boys like Connor and Max, thank you for always being with us, it would not be possible without you, thank you for your commitment and the work you put in. To the backs, I might think your soft most of the time, I might think Dobs is a turkey, Thomas is a pest, Judes scrumcap, </w:t>
      </w:r>
      <w:proofErr w:type="gramStart"/>
      <w:r>
        <w:t>Matthews</w:t>
      </w:r>
      <w:proofErr w:type="gramEnd"/>
      <w:r>
        <w:t xml:space="preserve"> mouth, the twins get on my nerves sometimes, but honestly without you, we would be nothing. Thank you all!</w:t>
      </w:r>
    </w:p>
    <w:p w14:paraId="2A59F916" w14:textId="77777777" w:rsidR="008A223C" w:rsidRDefault="00000000">
      <w:r>
        <w:t>To the wonderful parents, thank you for helping us at every turn, especially Kristina, for your constant love of bandages and knowledge of first aid. Your support is unmatched.</w:t>
      </w:r>
    </w:p>
    <w:p w14:paraId="58B59B81" w14:textId="77777777" w:rsidR="008A223C" w:rsidRDefault="00000000">
      <w:r>
        <w:t xml:space="preserve">And lastly my Mam and Sister. My </w:t>
      </w:r>
      <w:proofErr w:type="spellStart"/>
      <w:r>
        <w:t>mam</w:t>
      </w:r>
      <w:proofErr w:type="spellEnd"/>
      <w:r>
        <w:t xml:space="preserve"> works so hard for me, making sure my kit is clean and usable</w:t>
      </w:r>
      <w:proofErr w:type="gramStart"/>
      <w:r>
        <w:t>, for</w:t>
      </w:r>
      <w:proofErr w:type="gramEnd"/>
      <w:r>
        <w:t xml:space="preserve"> running my bath after a cold training session and making my </w:t>
      </w:r>
      <w:proofErr w:type="spellStart"/>
      <w:r>
        <w:t>favourite</w:t>
      </w:r>
      <w:proofErr w:type="spellEnd"/>
      <w:r>
        <w:t xml:space="preserve"> tea when I get home, and my sister for always turning up to stare at the boys!</w:t>
      </w:r>
    </w:p>
    <w:p w14:paraId="4A1B8DE3" w14:textId="77777777" w:rsidR="008A223C" w:rsidRDefault="00000000">
      <w:r>
        <w:t xml:space="preserve">Do not get lazy boys, work hard this summer, stay sharp and get ready for next season as it’s going to be tough, but I wouldn’t want to fight with anyone else. </w:t>
      </w:r>
    </w:p>
    <w:p w14:paraId="1E1F1821" w14:textId="77777777" w:rsidR="008A223C" w:rsidRDefault="00000000">
      <w:pPr>
        <w:rPr>
          <w:b/>
          <w:bCs/>
        </w:rPr>
      </w:pPr>
      <w:r>
        <w:rPr>
          <w:b/>
          <w:bCs/>
        </w:rPr>
        <w:t xml:space="preserve">Jacob Vacher </w:t>
      </w:r>
    </w:p>
    <w:p w14:paraId="29ED7B96" w14:textId="77777777" w:rsidR="008A223C" w:rsidRDefault="00000000">
      <w:pPr>
        <w:rPr>
          <w:b/>
          <w:bCs/>
        </w:rPr>
      </w:pPr>
      <w:r>
        <w:rPr>
          <w:b/>
          <w:bCs/>
        </w:rPr>
        <w:t xml:space="preserve">Under 12’s </w:t>
      </w:r>
    </w:p>
    <w:p w14:paraId="16AAFBEB" w14:textId="77777777" w:rsidR="008A223C" w:rsidRDefault="00000000">
      <w:pPr>
        <w:rPr>
          <w:b/>
          <w:bCs/>
        </w:rPr>
      </w:pPr>
      <w:proofErr w:type="spellStart"/>
      <w:r>
        <w:rPr>
          <w:b/>
          <w:bCs/>
        </w:rPr>
        <w:t>Vice Captain</w:t>
      </w:r>
      <w:proofErr w:type="spellEnd"/>
      <w:r>
        <w:rPr>
          <w:b/>
          <w:bCs/>
        </w:rPr>
        <w:t xml:space="preserve"> </w:t>
      </w:r>
    </w:p>
    <w:p w14:paraId="388F125B" w14:textId="77777777" w:rsidR="008A223C" w:rsidRDefault="008A223C">
      <w:pPr>
        <w:rPr>
          <w:b/>
          <w:bCs/>
        </w:rPr>
      </w:pPr>
    </w:p>
    <w:p w14:paraId="63BFF86F" w14:textId="77777777" w:rsidR="008A223C" w:rsidRDefault="008A223C">
      <w:pPr>
        <w:rPr>
          <w:b/>
          <w:bCs/>
        </w:rPr>
      </w:pPr>
    </w:p>
    <w:p w14:paraId="56AAB02F" w14:textId="77777777" w:rsidR="008A223C" w:rsidRDefault="008A223C">
      <w:pPr>
        <w:rPr>
          <w:b/>
          <w:bCs/>
        </w:rPr>
      </w:pPr>
    </w:p>
    <w:p w14:paraId="6D35F08F" w14:textId="77777777" w:rsidR="008A223C" w:rsidRDefault="008A223C">
      <w:pPr>
        <w:rPr>
          <w:b/>
          <w:bCs/>
          <w:u w:val="single"/>
        </w:rPr>
      </w:pPr>
    </w:p>
    <w:p w14:paraId="495A96F5" w14:textId="77777777" w:rsidR="008A223C" w:rsidRDefault="008A223C">
      <w:pPr>
        <w:rPr>
          <w:b/>
          <w:bCs/>
          <w:u w:val="single"/>
        </w:rPr>
      </w:pPr>
    </w:p>
    <w:p w14:paraId="335E1C55" w14:textId="77777777" w:rsidR="008A223C" w:rsidRDefault="00000000">
      <w:pPr>
        <w:rPr>
          <w:b/>
          <w:bCs/>
          <w:u w:val="single"/>
        </w:rPr>
      </w:pPr>
      <w:r>
        <w:rPr>
          <w:b/>
          <w:bCs/>
          <w:u w:val="single"/>
        </w:rPr>
        <w:lastRenderedPageBreak/>
        <w:t>Daniel Rowan</w:t>
      </w:r>
    </w:p>
    <w:p w14:paraId="3C71AEDD" w14:textId="77777777" w:rsidR="008A223C" w:rsidRDefault="00000000">
      <w:r>
        <w:t>A few words from DJ</w:t>
      </w:r>
    </w:p>
    <w:p w14:paraId="704E20C9" w14:textId="77777777" w:rsidR="008A223C" w:rsidRDefault="00000000">
      <w:r>
        <w:t xml:space="preserve">First, I want to say a massive thank you to our coaches for staying with us all </w:t>
      </w:r>
      <w:proofErr w:type="gramStart"/>
      <w:r>
        <w:t>season</w:t>
      </w:r>
      <w:proofErr w:type="gramEnd"/>
      <w:r>
        <w:t>:</w:t>
      </w:r>
    </w:p>
    <w:p w14:paraId="004CAA52" w14:textId="77777777" w:rsidR="008A223C" w:rsidRDefault="00000000">
      <w:r>
        <w:t>· Vash – likes tabs and shouting</w:t>
      </w:r>
    </w:p>
    <w:p w14:paraId="182EC377" w14:textId="77777777" w:rsidR="008A223C" w:rsidRDefault="00000000">
      <w:r>
        <w:t xml:space="preserve">· Mick – always wears </w:t>
      </w:r>
      <w:proofErr w:type="gramStart"/>
      <w:r>
        <w:t>really short</w:t>
      </w:r>
      <w:proofErr w:type="gramEnd"/>
      <w:r>
        <w:t xml:space="preserve"> shorts</w:t>
      </w:r>
    </w:p>
    <w:p w14:paraId="550D5E22" w14:textId="77777777" w:rsidR="008A223C" w:rsidRDefault="00000000">
      <w:r>
        <w:t xml:space="preserve">· Ian – likes to kick you up the </w:t>
      </w:r>
      <w:proofErr w:type="spellStart"/>
      <w:r>
        <w:t>arse</w:t>
      </w:r>
      <w:proofErr w:type="spellEnd"/>
      <w:r>
        <w:t xml:space="preserve"> to make you try harder</w:t>
      </w:r>
    </w:p>
    <w:p w14:paraId="7CE12581" w14:textId="77777777" w:rsidR="008A223C" w:rsidRDefault="00000000">
      <w:r>
        <w:t xml:space="preserve">Together they have made us into a </w:t>
      </w:r>
      <w:proofErr w:type="gramStart"/>
      <w:r>
        <w:t>really good</w:t>
      </w:r>
      <w:proofErr w:type="gramEnd"/>
      <w:r>
        <w:t xml:space="preserve"> team.</w:t>
      </w:r>
    </w:p>
    <w:p w14:paraId="6468D280" w14:textId="77777777" w:rsidR="008A223C" w:rsidRDefault="00000000">
      <w:r>
        <w:t xml:space="preserve">It’s </w:t>
      </w:r>
      <w:proofErr w:type="gramStart"/>
      <w:r>
        <w:t>really good</w:t>
      </w:r>
      <w:proofErr w:type="gramEnd"/>
      <w:r>
        <w:t xml:space="preserve"> being vice-captain with Thomas and Jacob every week. The season didn’t start very well and we lost some players, but the lads who turn up every game are learning where to be on the pitch and playing better together.</w:t>
      </w:r>
    </w:p>
    <w:p w14:paraId="24607675" w14:textId="77777777" w:rsidR="008A223C" w:rsidRDefault="00000000">
      <w:r>
        <w:t>Best game: Peterlee Horden. Everyone showed amazing team spirit and played even when they were hurt. It felt like two different games in one, and it showed how tough and passionate the team is.</w:t>
      </w:r>
    </w:p>
    <w:p w14:paraId="23AD26F2" w14:textId="77777777" w:rsidR="008A223C" w:rsidRDefault="00000000">
      <w:r>
        <w:t xml:space="preserve">To all the new lads this season — you’ve fitted in </w:t>
      </w:r>
      <w:proofErr w:type="gramStart"/>
      <w:r>
        <w:t>really well</w:t>
      </w:r>
      <w:proofErr w:type="gramEnd"/>
      <w:r>
        <w:t xml:space="preserve"> and we’re glad you joined us.</w:t>
      </w:r>
    </w:p>
    <w:p w14:paraId="44BBCD7B" w14:textId="77777777" w:rsidR="008A223C" w:rsidRDefault="00000000">
      <w:r>
        <w:t xml:space="preserve">Next season will be harder with faster games and better teams, so I’m looking forward to seeing everyone </w:t>
      </w:r>
      <w:proofErr w:type="gramStart"/>
      <w:r>
        <w:t>at</w:t>
      </w:r>
      <w:proofErr w:type="gramEnd"/>
      <w:r>
        <w:t xml:space="preserve"> pre-season.</w:t>
      </w:r>
    </w:p>
    <w:p w14:paraId="73C6D108" w14:textId="77777777" w:rsidR="008A223C" w:rsidRDefault="00000000">
      <w:r>
        <w:t>UP THE JARRA!</w:t>
      </w:r>
    </w:p>
    <w:p w14:paraId="2D4E0895" w14:textId="77777777" w:rsidR="008A223C" w:rsidRDefault="00000000">
      <w:r>
        <w:t>DJ</w:t>
      </w:r>
    </w:p>
    <w:p w14:paraId="25AC0C87" w14:textId="77777777" w:rsidR="008A223C" w:rsidRDefault="00000000">
      <w:pPr>
        <w:rPr>
          <w:b/>
          <w:bCs/>
        </w:rPr>
      </w:pPr>
      <w:r>
        <w:rPr>
          <w:b/>
          <w:bCs/>
        </w:rPr>
        <w:t>Daniel Rowan</w:t>
      </w:r>
    </w:p>
    <w:p w14:paraId="54696D0F" w14:textId="77777777" w:rsidR="008A223C" w:rsidRDefault="00000000">
      <w:pPr>
        <w:rPr>
          <w:b/>
          <w:bCs/>
        </w:rPr>
      </w:pPr>
      <w:r>
        <w:rPr>
          <w:b/>
          <w:bCs/>
        </w:rPr>
        <w:t xml:space="preserve">Under 12’s Vice Captain </w:t>
      </w:r>
    </w:p>
    <w:p w14:paraId="6B89C65E" w14:textId="77777777" w:rsidR="008A223C" w:rsidRDefault="008A223C">
      <w:pPr>
        <w:rPr>
          <w:b/>
          <w:bCs/>
        </w:rPr>
      </w:pPr>
    </w:p>
    <w:p w14:paraId="1F8BEFE6" w14:textId="77777777" w:rsidR="008A223C" w:rsidRDefault="008A223C"/>
    <w:sectPr w:rsidR="008A223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6B66" w14:textId="77777777" w:rsidR="00B26541" w:rsidRDefault="00B26541">
      <w:pPr>
        <w:spacing w:after="0" w:line="240" w:lineRule="auto"/>
      </w:pPr>
      <w:r>
        <w:separator/>
      </w:r>
    </w:p>
  </w:endnote>
  <w:endnote w:type="continuationSeparator" w:id="0">
    <w:p w14:paraId="7CD30492" w14:textId="77777777" w:rsidR="00B26541" w:rsidRDefault="00B2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5B20F" w14:textId="77777777" w:rsidR="00B26541" w:rsidRDefault="00B26541">
      <w:pPr>
        <w:spacing w:after="0" w:line="240" w:lineRule="auto"/>
      </w:pPr>
      <w:r>
        <w:rPr>
          <w:color w:val="000000"/>
        </w:rPr>
        <w:separator/>
      </w:r>
    </w:p>
  </w:footnote>
  <w:footnote w:type="continuationSeparator" w:id="0">
    <w:p w14:paraId="251DF461" w14:textId="77777777" w:rsidR="00B26541" w:rsidRDefault="00B265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223C"/>
    <w:rsid w:val="000840D2"/>
    <w:rsid w:val="00684580"/>
    <w:rsid w:val="008A223C"/>
    <w:rsid w:val="00B265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1564"/>
  <w15:docId w15:val="{463A6465-F6D0-4AC3-A32B-18E2727D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GB" w:eastAsia="en-US" w:bidi="ar-SA"/>
      </w:rPr>
    </w:rPrDefault>
    <w:pPrDefault>
      <w:pPr>
        <w:autoSpaceDN w:val="0"/>
        <w:spacing w:after="160" w:line="251"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en-US"/>
    </w:r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lang w:val="en-GB"/>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lang w:val="en-GB"/>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lang w:val="en-GB"/>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lang w:val="en-GB"/>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lang w:val="en-GB"/>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lang w:val="en-GB"/>
    </w:rPr>
  </w:style>
  <w:style w:type="paragraph" w:styleId="Heading7">
    <w:name w:val="heading 7"/>
    <w:basedOn w:val="Normal"/>
    <w:next w:val="Normal"/>
    <w:pPr>
      <w:keepNext/>
      <w:keepLines/>
      <w:spacing w:before="40" w:after="0"/>
      <w:outlineLvl w:val="6"/>
    </w:pPr>
    <w:rPr>
      <w:rFonts w:eastAsia="Times New Roman"/>
      <w:color w:val="595959"/>
      <w:lang w:val="en-GB"/>
    </w:rPr>
  </w:style>
  <w:style w:type="paragraph" w:styleId="Heading8">
    <w:name w:val="heading 8"/>
    <w:basedOn w:val="Normal"/>
    <w:next w:val="Normal"/>
    <w:pPr>
      <w:keepNext/>
      <w:keepLines/>
      <w:spacing w:after="0"/>
      <w:outlineLvl w:val="7"/>
    </w:pPr>
    <w:rPr>
      <w:rFonts w:eastAsia="Times New Roman"/>
      <w:i/>
      <w:iCs/>
      <w:color w:val="272727"/>
      <w:lang w:val="en-GB"/>
    </w:rPr>
  </w:style>
  <w:style w:type="paragraph" w:styleId="Heading9">
    <w:name w:val="heading 9"/>
    <w:basedOn w:val="Normal"/>
    <w:next w:val="Normal"/>
    <w:pPr>
      <w:keepNext/>
      <w:keepLines/>
      <w:spacing w:after="0"/>
      <w:outlineLvl w:val="8"/>
    </w:pPr>
    <w:rPr>
      <w:rFonts w:eastAsia="Times New Roman"/>
      <w:color w:val="272727"/>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lang w:val="en-GB"/>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lang w:val="en-GB"/>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lang w:val="en-GB"/>
    </w:rPr>
  </w:style>
  <w:style w:type="character" w:customStyle="1" w:styleId="QuoteChar">
    <w:name w:val="Quote Char"/>
    <w:basedOn w:val="DefaultParagraphFont"/>
    <w:rPr>
      <w:i/>
      <w:iCs/>
      <w:color w:val="404040"/>
    </w:rPr>
  </w:style>
  <w:style w:type="paragraph" w:styleId="ListParagraph">
    <w:name w:val="List Paragraph"/>
    <w:basedOn w:val="Normal"/>
    <w:pPr>
      <w:ind w:left="720"/>
    </w:pPr>
    <w:rPr>
      <w:lang w:val="en-GB"/>
    </w:r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lang w:val="en-GB"/>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Fenwick</dc:creator>
  <dc:description/>
  <cp:lastModifiedBy>Zoe Fenwick</cp:lastModifiedBy>
  <cp:revision>2</cp:revision>
  <cp:lastPrinted>2026-05-07T09:25:00Z</cp:lastPrinted>
  <dcterms:created xsi:type="dcterms:W3CDTF">2026-05-12T09:45:00Z</dcterms:created>
  <dcterms:modified xsi:type="dcterms:W3CDTF">2026-05-12T09:45:00Z</dcterms:modified>
</cp:coreProperties>
</file>